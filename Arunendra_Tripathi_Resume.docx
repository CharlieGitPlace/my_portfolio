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PlainTable4"/>
        <w:tblW w:w="5000" w:type="pct"/>
        <w:tblLayout w:type="fixed"/>
        <w:tblLook w:val="0620" w:firstRow="1" w:lastRow="0" w:firstColumn="0" w:lastColumn="0" w:noHBand="1" w:noVBand="1"/>
        <w:tblDescription w:val="Resume layout table"/>
      </w:tblPr>
      <w:tblGrid>
        <w:gridCol w:w="2250"/>
        <w:gridCol w:w="7470"/>
      </w:tblGrid>
      <w:tr w:rsidR="00927723" w:rsidTr="00346D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0" w:type="dxa"/>
          </w:tcPr>
          <w:p w:rsidR="00927723" w:rsidRDefault="00927723" w:rsidP="009A7D30">
            <w:pPr>
              <w:spacing w:line="240" w:lineRule="auto"/>
            </w:pPr>
          </w:p>
        </w:tc>
        <w:tc>
          <w:tcPr>
            <w:tcW w:w="7470" w:type="dxa"/>
          </w:tcPr>
          <w:p w:rsidR="00F132C7" w:rsidRPr="00F132C7" w:rsidRDefault="005045F5" w:rsidP="00F132C7">
            <w:pPr>
              <w:pStyle w:val="Title"/>
            </w:pPr>
            <w:r>
              <w:t>Charlie Smith</w:t>
            </w:r>
          </w:p>
          <w:p w:rsidR="00927723" w:rsidRDefault="005045F5" w:rsidP="005045F5">
            <w:pPr>
              <w:pStyle w:val="NoSpacing"/>
            </w:pPr>
            <w:r>
              <w:t>Denver, Colorado, USA</w:t>
            </w:r>
            <w:r w:rsidR="00927723">
              <w:t>  | </w:t>
            </w:r>
            <w:r w:rsidR="00927723">
              <w:rPr>
                <w:kern w:val="20"/>
              </w:rPr>
              <w:t> </w:t>
            </w:r>
            <w:r>
              <w:t>viscra0101@gmail.com</w:t>
            </w:r>
            <w:r w:rsidR="00927723">
              <w:t>  |  </w:t>
            </w:r>
            <w:r w:rsidR="00E41044">
              <w:t>+</w:t>
            </w:r>
            <w:bookmarkStart w:id="0" w:name="_GoBack"/>
            <w:bookmarkEnd w:id="0"/>
            <w:r w:rsidR="00E41044" w:rsidRPr="00E41044">
              <w:t>1(858)323-3353</w:t>
            </w:r>
          </w:p>
          <w:p w:rsidR="005045F5" w:rsidRDefault="005045F5" w:rsidP="005045F5">
            <w:pPr>
              <w:pStyle w:val="NoSpacing"/>
            </w:pPr>
            <w:r>
              <w:t>github.com/</w:t>
            </w:r>
            <w:proofErr w:type="spellStart"/>
            <w:r>
              <w:t>charliesmith</w:t>
            </w:r>
            <w:proofErr w:type="spellEnd"/>
            <w:r>
              <w:t xml:space="preserve">  |  https://charliesmith.dev</w:t>
            </w:r>
          </w:p>
        </w:tc>
      </w:tr>
      <w:tr w:rsidR="00927723" w:rsidTr="00346D44">
        <w:tc>
          <w:tcPr>
            <w:tcW w:w="2250" w:type="dxa"/>
          </w:tcPr>
          <w:p w:rsidR="00927723" w:rsidRDefault="005045F5" w:rsidP="009A7D30">
            <w:pPr>
              <w:pStyle w:val="Heading1"/>
              <w:outlineLvl w:val="0"/>
            </w:pPr>
            <w:r>
              <w:t>PROFESSIONAL SUMMARY</w:t>
            </w:r>
          </w:p>
        </w:tc>
        <w:tc>
          <w:tcPr>
            <w:tcW w:w="7470" w:type="dxa"/>
          </w:tcPr>
          <w:p w:rsidR="00525345" w:rsidRPr="00525345" w:rsidRDefault="00525345" w:rsidP="005253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</w:pPr>
            <w:r w:rsidRPr="0052534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>As a Senior Full-Stack Developer with over 10 years of experience, I possess extensive experience in the development and maintenance of web, desktop, and mobile applications. I have developed a diverse range of business applications, including customer management systems, internal workflow platforms, reporting dashboards, and mobile applications used by business teams and end users.</w:t>
            </w:r>
          </w:p>
          <w:p w:rsidR="00525345" w:rsidRPr="00525345" w:rsidRDefault="00525345" w:rsidP="005253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</w:pPr>
            <w:r w:rsidRPr="0052534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 xml:space="preserve">I have experience designing and improving full-stack applications utilizing React, Next.js, Node.js, Express.js, </w:t>
            </w:r>
            <w:proofErr w:type="spellStart"/>
            <w:r w:rsidRPr="0052534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>PostgreSQL</w:t>
            </w:r>
            <w:proofErr w:type="spellEnd"/>
            <w:r w:rsidRPr="0052534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>, and AWS. I have enhanced application performance by optimizing frontend loading speeds, backend API response times, and database query execution.</w:t>
            </w:r>
          </w:p>
          <w:p w:rsidR="00525345" w:rsidRPr="00525345" w:rsidRDefault="00525345" w:rsidP="005253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</w:pPr>
            <w:r w:rsidRPr="0052534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 xml:space="preserve">I have measured the impact of performance improvements using tools such as Chrome Developer Tools, Lighthouse performance reports, API response time monitoring, server logs, and </w:t>
            </w:r>
            <w:proofErr w:type="spellStart"/>
            <w:r w:rsidRPr="0052534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>PostgreSQL</w:t>
            </w:r>
            <w:proofErr w:type="spellEnd"/>
            <w:r w:rsidRPr="0052534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 xml:space="preserve"> query analysis tools. I have reduced application response times and improved the overall user experience through code optimization, database indexing, and API enhancements.</w:t>
            </w:r>
          </w:p>
          <w:p w:rsidR="002D47D5" w:rsidRPr="002D47D5" w:rsidRDefault="00525345" w:rsidP="005253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</w:pPr>
            <w:r w:rsidRPr="0052534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>I have worked closely with architects, project managers, and customers across the entire software development lifecycle, including requirements analysis, development, testing, deployment, and operations support, alongside an engineering team of 4 to 8 developers.</w:t>
            </w:r>
          </w:p>
        </w:tc>
      </w:tr>
      <w:tr w:rsidR="00927723" w:rsidTr="00346D44">
        <w:tc>
          <w:tcPr>
            <w:tcW w:w="2250" w:type="dxa"/>
          </w:tcPr>
          <w:p w:rsidR="00927723" w:rsidRDefault="005045F5" w:rsidP="009A7D30">
            <w:pPr>
              <w:pStyle w:val="Heading1"/>
              <w:outlineLvl w:val="0"/>
            </w:pPr>
            <w:r>
              <w:t>TECHNICAL SKILLS</w:t>
            </w:r>
          </w:p>
        </w:tc>
        <w:tc>
          <w:tcPr>
            <w:tcW w:w="7470" w:type="dxa"/>
          </w:tcPr>
          <w:p w:rsidR="006871A7" w:rsidRPr="006871A7" w:rsidRDefault="006871A7" w:rsidP="006871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</w:pPr>
            <w:r w:rsidRPr="006871A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ko-KR"/>
              </w:rPr>
              <w:t>Primary skills</w:t>
            </w:r>
          </w:p>
          <w:p w:rsidR="006871A7" w:rsidRPr="006871A7" w:rsidRDefault="006871A7" w:rsidP="006871A7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</w:pPr>
            <w:r w:rsidRPr="006871A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 xml:space="preserve">JavaScript / </w:t>
            </w:r>
            <w:proofErr w:type="spellStart"/>
            <w:r w:rsidRPr="006871A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>TypeScript</w:t>
            </w:r>
            <w:proofErr w:type="spellEnd"/>
            <w:r w:rsidRPr="006871A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 xml:space="preserve"> </w:t>
            </w:r>
          </w:p>
          <w:p w:rsidR="006871A7" w:rsidRPr="006871A7" w:rsidRDefault="006871A7" w:rsidP="006871A7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</w:pPr>
            <w:r w:rsidRPr="006871A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 xml:space="preserve">React </w:t>
            </w:r>
          </w:p>
          <w:p w:rsidR="006871A7" w:rsidRPr="006871A7" w:rsidRDefault="006871A7" w:rsidP="006871A7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</w:pPr>
            <w:r w:rsidRPr="006871A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 xml:space="preserve">Node.js </w:t>
            </w:r>
          </w:p>
          <w:p w:rsidR="006871A7" w:rsidRPr="006871A7" w:rsidRDefault="006871A7" w:rsidP="006871A7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</w:pPr>
            <w:proofErr w:type="spellStart"/>
            <w:r w:rsidRPr="006871A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>PostgreSQL</w:t>
            </w:r>
            <w:proofErr w:type="spellEnd"/>
            <w:r w:rsidRPr="006871A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 xml:space="preserve"> </w:t>
            </w:r>
          </w:p>
          <w:p w:rsidR="006871A7" w:rsidRPr="006871A7" w:rsidRDefault="006871A7" w:rsidP="006871A7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</w:pPr>
            <w:r w:rsidRPr="006871A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 xml:space="preserve">AWS </w:t>
            </w:r>
          </w:p>
          <w:p w:rsidR="006871A7" w:rsidRPr="006871A7" w:rsidRDefault="006871A7" w:rsidP="006871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</w:pPr>
            <w:r w:rsidRPr="006871A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ko-KR"/>
              </w:rPr>
              <w:t>Additional skills</w:t>
            </w:r>
          </w:p>
          <w:p w:rsidR="006871A7" w:rsidRPr="006871A7" w:rsidRDefault="006871A7" w:rsidP="006871A7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</w:pPr>
            <w:r w:rsidRPr="006871A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 xml:space="preserve">Python </w:t>
            </w:r>
          </w:p>
          <w:p w:rsidR="006871A7" w:rsidRPr="006871A7" w:rsidRDefault="006871A7" w:rsidP="006871A7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</w:pPr>
            <w:r w:rsidRPr="006871A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 xml:space="preserve">C# </w:t>
            </w:r>
          </w:p>
          <w:p w:rsidR="006871A7" w:rsidRPr="006871A7" w:rsidRDefault="006871A7" w:rsidP="006871A7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</w:pPr>
            <w:r w:rsidRPr="006871A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 xml:space="preserve">Swift </w:t>
            </w:r>
          </w:p>
          <w:p w:rsidR="005C498E" w:rsidRPr="00F9146F" w:rsidRDefault="006871A7" w:rsidP="007A2A10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color w:val="000000" w:themeColor="text1"/>
              </w:rPr>
            </w:pPr>
            <w:proofErr w:type="spellStart"/>
            <w:r w:rsidRPr="006871A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ko-KR"/>
              </w:rPr>
              <w:t>Docker</w:t>
            </w:r>
            <w:proofErr w:type="spellEnd"/>
          </w:p>
        </w:tc>
      </w:tr>
      <w:tr w:rsidR="00927723" w:rsidTr="00346D44">
        <w:tc>
          <w:tcPr>
            <w:tcW w:w="2250" w:type="dxa"/>
          </w:tcPr>
          <w:p w:rsidR="00927723" w:rsidRDefault="00927723" w:rsidP="009A7D30">
            <w:pPr>
              <w:pStyle w:val="Heading1"/>
              <w:outlineLvl w:val="0"/>
            </w:pPr>
            <w:r>
              <w:lastRenderedPageBreak/>
              <w:t>Experience</w:t>
            </w:r>
          </w:p>
        </w:tc>
        <w:tc>
          <w:tcPr>
            <w:tcW w:w="7470" w:type="dxa"/>
          </w:tcPr>
          <w:p w:rsidR="00CA76C6" w:rsidRDefault="00CA76C6" w:rsidP="00CA76C6">
            <w:pPr>
              <w:pStyle w:val="Heading3"/>
              <w:outlineLvl w:val="2"/>
            </w:pPr>
            <w:r>
              <w:t>Senior Full-Stack Developer</w:t>
            </w:r>
          </w:p>
          <w:p w:rsidR="00CA76C6" w:rsidRDefault="00CA76C6" w:rsidP="00CA76C6">
            <w:pPr>
              <w:pStyle w:val="isselectedend"/>
            </w:pPr>
            <w:r>
              <w:rPr>
                <w:rStyle w:val="Strong"/>
                <w:rFonts w:eastAsiaTheme="minorEastAsia"/>
              </w:rPr>
              <w:t>Built By Web — Denver, Colorado</w:t>
            </w:r>
            <w:r>
              <w:br/>
            </w:r>
            <w:r>
              <w:rPr>
                <w:rStyle w:val="Strong"/>
                <w:rFonts w:eastAsiaTheme="minorEastAsia"/>
              </w:rPr>
              <w:t>2020 – 2025</w:t>
            </w:r>
          </w:p>
          <w:p w:rsidR="00196EA1" w:rsidRDefault="00196EA1" w:rsidP="00953BF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</w:pPr>
            <w:r>
              <w:t>Developed a React and Node.js application for over 50,000 users and reduced page loading times by 35%.</w:t>
            </w:r>
          </w:p>
          <w:p w:rsidR="00CA76C6" w:rsidRDefault="00196EA1" w:rsidP="00196EA1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</w:pPr>
            <w:r>
              <w:t>Participated in code reviews, testing, deployments, and technical discussions. Enhanced existing application functionality through code optimization and technical improvements.</w:t>
            </w:r>
          </w:p>
          <w:p w:rsidR="00CA76C6" w:rsidRDefault="000B41C3" w:rsidP="00CA76C6">
            <w:pPr>
              <w:spacing w:after="0"/>
            </w:pPr>
            <w:r>
              <w:pict>
                <v:rect id="_x0000_i1025" style="width:0;height:1.5pt" o:hralign="center" o:hrstd="t" o:hr="t" fillcolor="#a0a0a0" stroked="f"/>
              </w:pict>
            </w:r>
          </w:p>
          <w:p w:rsidR="00CA76C6" w:rsidRDefault="00CA76C6" w:rsidP="00CA76C6">
            <w:pPr>
              <w:pStyle w:val="Heading3"/>
              <w:outlineLvl w:val="2"/>
            </w:pPr>
            <w:r>
              <w:t>Software Engineer</w:t>
            </w:r>
          </w:p>
          <w:p w:rsidR="00CA76C6" w:rsidRDefault="00CA76C6" w:rsidP="00CA76C6">
            <w:pPr>
              <w:pStyle w:val="isselectedend"/>
            </w:pPr>
            <w:r>
              <w:rPr>
                <w:rStyle w:val="Strong"/>
                <w:rFonts w:eastAsiaTheme="minorEastAsia"/>
              </w:rPr>
              <w:t>Cardinal Peak — Lafayette, Colorado</w:t>
            </w:r>
            <w:r>
              <w:br/>
            </w:r>
            <w:r>
              <w:rPr>
                <w:rStyle w:val="Strong"/>
                <w:rFonts w:eastAsiaTheme="minorEastAsia"/>
              </w:rPr>
              <w:t>2016 – 2020</w:t>
            </w:r>
          </w:p>
          <w:p w:rsidR="007A2A10" w:rsidRDefault="007A2A10" w:rsidP="00DA6A8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</w:pPr>
            <w:r>
              <w:t>Created custom software applications for clients across different industries.</w:t>
            </w:r>
          </w:p>
          <w:p w:rsidR="007A2A10" w:rsidRDefault="007A2A10" w:rsidP="004A3B3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</w:pPr>
            <w:r>
              <w:t>Developed frontend components, backend services, and database integrations.</w:t>
            </w:r>
          </w:p>
          <w:p w:rsidR="007A2A10" w:rsidRDefault="007A2A10" w:rsidP="00B05B2F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</w:pPr>
            <w:r>
              <w:t>Worked on application design, feature implementation, testing, and troubleshooting.</w:t>
            </w:r>
          </w:p>
          <w:p w:rsidR="007A2A10" w:rsidRDefault="007A2A10" w:rsidP="005964AF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</w:pPr>
            <w:r>
              <w:t>Collaborated with engineering teams to improve software quality and maintainability.</w:t>
            </w:r>
          </w:p>
          <w:p w:rsidR="007A2A10" w:rsidRDefault="007A2A10" w:rsidP="000C77D7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</w:pPr>
            <w:r>
              <w:t>Supported existing applications by fixing issues and implementing new features.</w:t>
            </w:r>
          </w:p>
          <w:p w:rsidR="00CA76C6" w:rsidRDefault="007A2A10" w:rsidP="007A2A10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</w:pPr>
            <w:r>
              <w:t>Junior Software Developer</w:t>
            </w:r>
          </w:p>
          <w:p w:rsidR="00CA76C6" w:rsidRDefault="000B41C3" w:rsidP="00CA76C6">
            <w:pPr>
              <w:spacing w:after="0"/>
            </w:pPr>
            <w:r>
              <w:pict>
                <v:rect id="_x0000_i1026" style="width:0;height:1.5pt" o:hralign="center" o:hrstd="t" o:hr="t" fillcolor="#a0a0a0" stroked="f"/>
              </w:pict>
            </w:r>
          </w:p>
          <w:p w:rsidR="00CA76C6" w:rsidRDefault="00CA76C6" w:rsidP="00CA76C6">
            <w:pPr>
              <w:pStyle w:val="Heading3"/>
              <w:outlineLvl w:val="2"/>
            </w:pPr>
            <w:r>
              <w:t>Junior Software Developer</w:t>
            </w:r>
          </w:p>
          <w:p w:rsidR="00CA76C6" w:rsidRDefault="00CA76C6" w:rsidP="00CA76C6">
            <w:pPr>
              <w:pStyle w:val="isselectedend"/>
            </w:pPr>
            <w:proofErr w:type="spellStart"/>
            <w:r>
              <w:rPr>
                <w:rStyle w:val="Strong"/>
                <w:rFonts w:eastAsiaTheme="minorEastAsia"/>
              </w:rPr>
              <w:t>Softeq</w:t>
            </w:r>
            <w:proofErr w:type="spellEnd"/>
            <w:r>
              <w:rPr>
                <w:rStyle w:val="Strong"/>
                <w:rFonts w:eastAsiaTheme="minorEastAsia"/>
              </w:rPr>
              <w:t xml:space="preserve"> — Houston, Texas</w:t>
            </w:r>
            <w:r>
              <w:br/>
            </w:r>
            <w:r>
              <w:rPr>
                <w:rStyle w:val="Strong"/>
                <w:rFonts w:eastAsiaTheme="minorEastAsia"/>
              </w:rPr>
              <w:t>2014 – 2016</w:t>
            </w:r>
          </w:p>
          <w:p w:rsidR="007A2A10" w:rsidRDefault="007A2A10" w:rsidP="00A92F2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</w:pPr>
            <w:r>
              <w:t>Assisted with development of web, desktop, and mobile application projects.</w:t>
            </w:r>
          </w:p>
          <w:p w:rsidR="007A2A10" w:rsidRDefault="007A2A10" w:rsidP="00A667FF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</w:pPr>
            <w:r>
              <w:t>Built frontend features and supported backend development tasks.</w:t>
            </w:r>
          </w:p>
          <w:p w:rsidR="007A2A10" w:rsidRDefault="007A2A10" w:rsidP="003C49B4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</w:pPr>
            <w:r>
              <w:t>Worked with senior developers on debugging, testing, and application improvements.</w:t>
            </w:r>
          </w:p>
          <w:p w:rsidR="007A2A10" w:rsidRDefault="007A2A10" w:rsidP="00820E08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</w:pPr>
            <w:r>
              <w:t>Helped maintain existing software systems and resolve technical issues.</w:t>
            </w:r>
          </w:p>
          <w:p w:rsidR="004150DB" w:rsidRDefault="007A2A10" w:rsidP="007A2A10">
            <w:pPr>
              <w:numPr>
                <w:ilvl w:val="0"/>
                <w:numId w:val="6"/>
              </w:numPr>
            </w:pPr>
            <w:r>
              <w:t>Learned professional software development practices and team workflows.</w:t>
            </w:r>
          </w:p>
        </w:tc>
      </w:tr>
      <w:tr w:rsidR="00927723" w:rsidTr="00346D44">
        <w:tc>
          <w:tcPr>
            <w:tcW w:w="2250" w:type="dxa"/>
          </w:tcPr>
          <w:p w:rsidR="00927723" w:rsidRDefault="00927723" w:rsidP="009A7D30">
            <w:pPr>
              <w:pStyle w:val="Heading1"/>
              <w:outlineLvl w:val="0"/>
            </w:pPr>
            <w:r>
              <w:lastRenderedPageBreak/>
              <w:t>Education</w:t>
            </w:r>
          </w:p>
        </w:tc>
        <w:tc>
          <w:tcPr>
            <w:tcW w:w="7470" w:type="dxa"/>
          </w:tcPr>
          <w:p w:rsidR="00927723" w:rsidRDefault="000C64B2" w:rsidP="009A7D30">
            <w:pPr>
              <w:pStyle w:val="Heading2"/>
              <w:outlineLvl w:val="1"/>
            </w:pPr>
            <w:r w:rsidRPr="000C64B2">
              <w:rPr>
                <w:b/>
              </w:rPr>
              <w:t>University of Colorado Denver</w:t>
            </w:r>
            <w:r w:rsidR="00927723">
              <w:t xml:space="preserve">, </w:t>
            </w:r>
            <w:r>
              <w:t>Denver, Colorado, USA</w:t>
            </w:r>
          </w:p>
          <w:p w:rsidR="00927723" w:rsidRDefault="00980996" w:rsidP="009A7D30">
            <w:pPr>
              <w:pStyle w:val="Heading3"/>
              <w:outlineLvl w:val="2"/>
            </w:pPr>
            <w:r>
              <w:t>Bachelor of Science in Computer Science</w:t>
            </w:r>
          </w:p>
          <w:p w:rsidR="008A6050" w:rsidRPr="008A6050" w:rsidRDefault="008A6050" w:rsidP="008A6050">
            <w:r>
              <w:t>2010-2014</w:t>
            </w:r>
          </w:p>
          <w:p w:rsidR="00927723" w:rsidRDefault="00980996" w:rsidP="009A7D30">
            <w:r>
              <w:t>Completed a comprehensive Computer Science program focused on software engineering, application development, and computer systems. Developed strong foundations in programming, algorithms, database design, and software architecture through academic projects and hands-on software development experience.</w:t>
            </w:r>
          </w:p>
        </w:tc>
      </w:tr>
      <w:tr w:rsidR="00927723" w:rsidTr="00346D44">
        <w:tc>
          <w:tcPr>
            <w:tcW w:w="2250" w:type="dxa"/>
          </w:tcPr>
          <w:p w:rsidR="00927723" w:rsidRDefault="00927723" w:rsidP="009A7D30">
            <w:pPr>
              <w:pStyle w:val="Heading1"/>
              <w:outlineLvl w:val="0"/>
            </w:pPr>
            <w:r>
              <w:t>Communication</w:t>
            </w:r>
          </w:p>
        </w:tc>
        <w:tc>
          <w:tcPr>
            <w:tcW w:w="7470" w:type="dxa"/>
          </w:tcPr>
          <w:p w:rsidR="00927723" w:rsidRDefault="00C24601" w:rsidP="009A7D30">
            <w:r w:rsidRPr="00C24601">
              <w:t>Strong communicator who can explain technical concepts clearly and collaborate effectively with developers, clients, and non-technical stakeholders.</w:t>
            </w:r>
          </w:p>
        </w:tc>
      </w:tr>
      <w:tr w:rsidR="00927723" w:rsidTr="00346D44">
        <w:tc>
          <w:tcPr>
            <w:tcW w:w="2250" w:type="dxa"/>
          </w:tcPr>
          <w:p w:rsidR="00927723" w:rsidRDefault="00927723" w:rsidP="009A7D30">
            <w:pPr>
              <w:pStyle w:val="Heading1"/>
              <w:outlineLvl w:val="0"/>
            </w:pPr>
            <w:r>
              <w:t>Leadership</w:t>
            </w:r>
          </w:p>
        </w:tc>
        <w:tc>
          <w:tcPr>
            <w:tcW w:w="7470" w:type="dxa"/>
          </w:tcPr>
          <w:p w:rsidR="00927723" w:rsidRDefault="0021081E" w:rsidP="009A7D30">
            <w:r w:rsidRPr="0021081E">
              <w:t>Experienced in taking ownership of development tasks, supporting team members, and helping guide technical decisions during software projects.</w:t>
            </w:r>
          </w:p>
        </w:tc>
      </w:tr>
      <w:tr w:rsidR="00927723" w:rsidTr="00346D44">
        <w:tc>
          <w:tcPr>
            <w:tcW w:w="2250" w:type="dxa"/>
          </w:tcPr>
          <w:p w:rsidR="00927723" w:rsidRDefault="0021081E" w:rsidP="009A7D30">
            <w:pPr>
              <w:pStyle w:val="Heading1"/>
              <w:outlineLvl w:val="0"/>
            </w:pPr>
            <w:r w:rsidRPr="0021081E">
              <w:t xml:space="preserve">PROFESSIONAL </w:t>
            </w:r>
            <w:r w:rsidR="00BB67F6">
              <w:t>OBJECTIVE</w:t>
            </w:r>
          </w:p>
        </w:tc>
        <w:tc>
          <w:tcPr>
            <w:tcW w:w="7470" w:type="dxa"/>
          </w:tcPr>
          <w:p w:rsidR="00927723" w:rsidRDefault="0021081E" w:rsidP="009A7D30">
            <w:r w:rsidRPr="0021081E">
              <w:t>Looking for a Senior Full-Stack Developer or Software Engineer role where I can apply my experience building web, desktop, and mobile applications while contributing to a collaborative engineering team.</w:t>
            </w:r>
          </w:p>
        </w:tc>
      </w:tr>
    </w:tbl>
    <w:p w:rsidR="002C74C0" w:rsidRDefault="000B41C3"/>
    <w:sectPr w:rsidR="002C74C0">
      <w:footerReference w:type="default" r:id="rId7"/>
      <w:pgSz w:w="12240" w:h="15840"/>
      <w:pgMar w:top="1512" w:right="1584" w:bottom="432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41C3" w:rsidRDefault="000B41C3" w:rsidP="00927723">
      <w:pPr>
        <w:spacing w:after="0" w:line="240" w:lineRule="auto"/>
      </w:pPr>
      <w:r>
        <w:separator/>
      </w:r>
    </w:p>
  </w:endnote>
  <w:endnote w:type="continuationSeparator" w:id="0">
    <w:p w:rsidR="000B41C3" w:rsidRDefault="000B41C3" w:rsidP="00927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6802" w:rsidRDefault="00B50C46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E41044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41C3" w:rsidRDefault="000B41C3" w:rsidP="00927723">
      <w:pPr>
        <w:spacing w:after="0" w:line="240" w:lineRule="auto"/>
      </w:pPr>
      <w:r>
        <w:separator/>
      </w:r>
    </w:p>
  </w:footnote>
  <w:footnote w:type="continuationSeparator" w:id="0">
    <w:p w:rsidR="000B41C3" w:rsidRDefault="000B41C3" w:rsidP="00927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438AC"/>
    <w:multiLevelType w:val="hybridMultilevel"/>
    <w:tmpl w:val="AAACF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B858C9"/>
    <w:multiLevelType w:val="multilevel"/>
    <w:tmpl w:val="BFB4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CF3C5C"/>
    <w:multiLevelType w:val="multilevel"/>
    <w:tmpl w:val="8F2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00398C"/>
    <w:multiLevelType w:val="multilevel"/>
    <w:tmpl w:val="E0D8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E271B1"/>
    <w:multiLevelType w:val="multilevel"/>
    <w:tmpl w:val="D140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F8512F"/>
    <w:multiLevelType w:val="multilevel"/>
    <w:tmpl w:val="9B8C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BC1424"/>
    <w:multiLevelType w:val="multilevel"/>
    <w:tmpl w:val="D5BC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4327D2"/>
    <w:multiLevelType w:val="multilevel"/>
    <w:tmpl w:val="C0B2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7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5F5"/>
    <w:rsid w:val="00066150"/>
    <w:rsid w:val="000B41C3"/>
    <w:rsid w:val="000C64B2"/>
    <w:rsid w:val="000E404A"/>
    <w:rsid w:val="00196EA1"/>
    <w:rsid w:val="0021081E"/>
    <w:rsid w:val="00293B83"/>
    <w:rsid w:val="002D47D5"/>
    <w:rsid w:val="00311243"/>
    <w:rsid w:val="00346D44"/>
    <w:rsid w:val="00397BD1"/>
    <w:rsid w:val="00402307"/>
    <w:rsid w:val="004150DB"/>
    <w:rsid w:val="0043406B"/>
    <w:rsid w:val="005045F5"/>
    <w:rsid w:val="00525345"/>
    <w:rsid w:val="005C498E"/>
    <w:rsid w:val="005C5955"/>
    <w:rsid w:val="006871A7"/>
    <w:rsid w:val="006A3CE7"/>
    <w:rsid w:val="00745116"/>
    <w:rsid w:val="007A2A10"/>
    <w:rsid w:val="00894993"/>
    <w:rsid w:val="008A6050"/>
    <w:rsid w:val="00927723"/>
    <w:rsid w:val="00980996"/>
    <w:rsid w:val="009C2667"/>
    <w:rsid w:val="00A0024B"/>
    <w:rsid w:val="00B50C46"/>
    <w:rsid w:val="00BB67F6"/>
    <w:rsid w:val="00BD7330"/>
    <w:rsid w:val="00C24601"/>
    <w:rsid w:val="00C71253"/>
    <w:rsid w:val="00CA76C6"/>
    <w:rsid w:val="00E41044"/>
    <w:rsid w:val="00F060FF"/>
    <w:rsid w:val="00F132C7"/>
    <w:rsid w:val="00F157F3"/>
    <w:rsid w:val="00F86091"/>
    <w:rsid w:val="00F9146F"/>
    <w:rsid w:val="00FE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C5759-C5ED-4347-8C4E-FC6E27E2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32C7"/>
  </w:style>
  <w:style w:type="paragraph" w:styleId="Heading1">
    <w:name w:val="heading 1"/>
    <w:basedOn w:val="Normal"/>
    <w:next w:val="Normal"/>
    <w:link w:val="Heading1Char"/>
    <w:uiPriority w:val="3"/>
    <w:unhideWhenUsed/>
    <w:qFormat/>
    <w:rsid w:val="00927723"/>
    <w:pPr>
      <w:pBdr>
        <w:right w:val="single" w:sz="8" w:space="4" w:color="7C9E0E" w:themeColor="accent1"/>
      </w:pBdr>
      <w:spacing w:after="0" w:line="240" w:lineRule="auto"/>
      <w:jc w:val="right"/>
      <w:outlineLvl w:val="0"/>
    </w:pPr>
    <w:rPr>
      <w:b/>
      <w:bCs/>
      <w:caps/>
      <w:color w:val="5C760A" w:themeColor="accent1" w:themeShade="BF"/>
      <w:kern w:val="20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927723"/>
    <w:pPr>
      <w:keepNext/>
      <w:keepLines/>
      <w:spacing w:after="0"/>
      <w:outlineLvl w:val="1"/>
    </w:pPr>
    <w:rPr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927723"/>
    <w:pPr>
      <w:keepNext/>
      <w:keepLines/>
      <w:spacing w:after="80"/>
      <w:outlineLvl w:val="2"/>
    </w:pPr>
    <w:rPr>
      <w:caps/>
      <w:color w:val="595959" w:themeColor="text1" w:themeTint="A6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927723"/>
    <w:rPr>
      <w:rFonts w:eastAsiaTheme="minorEastAsia"/>
      <w:b/>
      <w:bCs/>
      <w:caps/>
      <w:color w:val="5C760A" w:themeColor="accent1" w:themeShade="BF"/>
      <w:kern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3"/>
    <w:rsid w:val="00927723"/>
    <w:rPr>
      <w:rFonts w:eastAsiaTheme="minorEastAsia"/>
      <w:caps/>
      <w:color w:val="000000" w:themeColor="text1"/>
      <w:kern w:val="20"/>
      <w:lang w:eastAsia="ja-JP"/>
    </w:rPr>
  </w:style>
  <w:style w:type="character" w:customStyle="1" w:styleId="Heading3Char">
    <w:name w:val="Heading 3 Char"/>
    <w:basedOn w:val="DefaultParagraphFont"/>
    <w:link w:val="Heading3"/>
    <w:uiPriority w:val="3"/>
    <w:rsid w:val="00927723"/>
    <w:rPr>
      <w:rFonts w:eastAsiaTheme="minorEastAsia"/>
      <w:caps/>
      <w:color w:val="595959" w:themeColor="text1" w:themeTint="A6"/>
      <w:szCs w:val="17"/>
      <w:lang w:eastAsia="ja-JP"/>
    </w:rPr>
  </w:style>
  <w:style w:type="paragraph" w:styleId="NoSpacing">
    <w:name w:val="No Spacing"/>
    <w:uiPriority w:val="2"/>
    <w:qFormat/>
    <w:rsid w:val="00927723"/>
    <w:pPr>
      <w:spacing w:after="0" w:line="240" w:lineRule="auto"/>
    </w:pPr>
    <w:rPr>
      <w:rFonts w:eastAsiaTheme="minorEastAsia"/>
      <w:lang w:eastAsia="ja-JP"/>
    </w:rPr>
  </w:style>
  <w:style w:type="character" w:styleId="Strong">
    <w:name w:val="Strong"/>
    <w:basedOn w:val="DefaultParagraphFont"/>
    <w:uiPriority w:val="22"/>
    <w:qFormat/>
    <w:rsid w:val="00927723"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rsid w:val="00927723"/>
    <w:pPr>
      <w:spacing w:before="240" w:after="0" w:line="240" w:lineRule="auto"/>
      <w:jc w:val="right"/>
    </w:pPr>
    <w:rPr>
      <w:b/>
      <w:bCs/>
      <w:caps/>
      <w:color w:val="5C760A" w:themeColor="accent1" w:themeShade="BF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927723"/>
    <w:rPr>
      <w:rFonts w:eastAsiaTheme="minorEastAsia"/>
      <w:b/>
      <w:bCs/>
      <w:caps/>
      <w:color w:val="5C760A" w:themeColor="accent1" w:themeShade="BF"/>
      <w:szCs w:val="16"/>
      <w:lang w:eastAsia="ja-JP"/>
    </w:rPr>
  </w:style>
  <w:style w:type="paragraph" w:styleId="Title">
    <w:name w:val="Title"/>
    <w:basedOn w:val="Normal"/>
    <w:next w:val="Normal"/>
    <w:link w:val="TitleChar"/>
    <w:uiPriority w:val="1"/>
    <w:qFormat/>
    <w:rsid w:val="0092772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5C760A" w:themeColor="accent1" w:themeShade="BF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927723"/>
    <w:rPr>
      <w:rFonts w:asciiTheme="majorHAnsi" w:eastAsiaTheme="majorEastAsia" w:hAnsiTheme="majorHAnsi" w:cstheme="majorBidi"/>
      <w:caps/>
      <w:color w:val="5C760A" w:themeColor="accent1" w:themeShade="BF"/>
      <w:kern w:val="28"/>
      <w:sz w:val="48"/>
      <w:szCs w:val="56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27723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723"/>
    <w:rPr>
      <w:rFonts w:eastAsiaTheme="minorEastAsia"/>
      <w:color w:val="262626" w:themeColor="text1" w:themeTint="D9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927723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27723"/>
    <w:rPr>
      <w:rFonts w:eastAsiaTheme="minorEastAsia"/>
      <w:color w:val="5A5A5A" w:themeColor="text1" w:themeTint="A5"/>
      <w:lang w:eastAsia="ja-JP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Ind w:w="0" w:type="dxa"/>
      <w:tblCellMar>
        <w:top w:w="0" w:type="dxa"/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unhideWhenUsed/>
    <w:qFormat/>
    <w:rsid w:val="00745116"/>
    <w:pPr>
      <w:ind w:left="720"/>
      <w:contextualSpacing/>
    </w:pPr>
  </w:style>
  <w:style w:type="paragraph" w:customStyle="1" w:styleId="isselectedend">
    <w:name w:val="isselectedend"/>
    <w:basedOn w:val="Normal"/>
    <w:rsid w:val="00397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ko-KR"/>
    </w:rPr>
  </w:style>
  <w:style w:type="paragraph" w:styleId="NormalWeb">
    <w:name w:val="Normal (Web)"/>
    <w:basedOn w:val="Normal"/>
    <w:uiPriority w:val="99"/>
    <w:unhideWhenUsed/>
    <w:rsid w:val="00397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ko-KR"/>
    </w:rPr>
  </w:style>
  <w:style w:type="paragraph" w:customStyle="1" w:styleId="pdq2pgselectionanchorcontainer">
    <w:name w:val="pdq2pg_selectionanchorcontainer"/>
    <w:basedOn w:val="Normal"/>
    <w:rsid w:val="00687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2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rlie\AppData\Roaming\Microsoft\Templates\Modern%20florist%20resume.dotx" TargetMode="External"/></Relationship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Resume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florist resume.dotx</Template>
  <TotalTime>1378</TotalTime>
  <Pages>3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</dc:creator>
  <cp:keywords/>
  <dc:description/>
  <cp:lastModifiedBy>Charlie</cp:lastModifiedBy>
  <cp:revision>26</cp:revision>
  <dcterms:created xsi:type="dcterms:W3CDTF">2026-09-05T12:57:00Z</dcterms:created>
  <dcterms:modified xsi:type="dcterms:W3CDTF">2026-09-07T18:26:00Z</dcterms:modified>
</cp:coreProperties>
</file>